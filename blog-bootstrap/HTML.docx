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2A9C1" w14:textId="170C9EB9" w:rsidR="005B32DF" w:rsidRDefault="00DE56A8" w:rsidP="001D327B">
      <w:pPr>
        <w:rPr>
          <w:rFonts w:ascii="Consolas" w:hAnsi="Consolas"/>
          <w:b/>
          <w:bCs/>
          <w:sz w:val="40"/>
          <w:szCs w:val="40"/>
        </w:rPr>
      </w:pPr>
      <w:r>
        <w:rPr>
          <w:rFonts w:ascii="Consolas" w:hAnsi="Consolas"/>
          <w:b/>
          <w:bCs/>
          <w:sz w:val="40"/>
          <w:szCs w:val="40"/>
        </w:rPr>
        <w:t>HTML</w:t>
      </w:r>
    </w:p>
    <w:p w14:paraId="06C7FEE4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&lt;!DOCTYPE html&gt;</w:t>
      </w:r>
    </w:p>
    <w:p w14:paraId="418A25A7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&lt;html lang="</w:t>
      </w:r>
      <w:proofErr w:type="spellStart"/>
      <w:r w:rsidRPr="00CD7530">
        <w:rPr>
          <w:rFonts w:ascii="Consolas" w:hAnsi="Consolas"/>
          <w:sz w:val="20"/>
          <w:szCs w:val="20"/>
        </w:rPr>
        <w:t>en</w:t>
      </w:r>
      <w:proofErr w:type="spellEnd"/>
      <w:r w:rsidRPr="00CD7530">
        <w:rPr>
          <w:rFonts w:ascii="Consolas" w:hAnsi="Consolas"/>
          <w:sz w:val="20"/>
          <w:szCs w:val="20"/>
        </w:rPr>
        <w:t>"&gt;</w:t>
      </w:r>
    </w:p>
    <w:p w14:paraId="6BD353AD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</w:p>
    <w:p w14:paraId="253E1626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&lt;head&gt;</w:t>
      </w:r>
    </w:p>
    <w:p w14:paraId="59E484D9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&lt;meta charset="UTF-8"&gt;</w:t>
      </w:r>
    </w:p>
    <w:p w14:paraId="2EC958E4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&lt;meta name="viewport" content="width=device-width, initial-scale=1.0"&gt;</w:t>
      </w:r>
    </w:p>
    <w:p w14:paraId="7D63F76B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&lt;title&gt;Blog&lt;/title&gt;</w:t>
      </w:r>
    </w:p>
    <w:p w14:paraId="7F17C6D8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 xml:space="preserve">    &lt;link href="https://cdn.jsdelivr.net/npm/bootstrap@5.3.8/dist/css/bootstrap.min.css" </w:t>
      </w:r>
      <w:proofErr w:type="spellStart"/>
      <w:r w:rsidRPr="00CD7530">
        <w:rPr>
          <w:rFonts w:ascii="Consolas" w:hAnsi="Consolas"/>
          <w:sz w:val="20"/>
          <w:szCs w:val="20"/>
        </w:rPr>
        <w:t>rel</w:t>
      </w:r>
      <w:proofErr w:type="spellEnd"/>
      <w:r w:rsidRPr="00CD7530">
        <w:rPr>
          <w:rFonts w:ascii="Consolas" w:hAnsi="Consolas"/>
          <w:sz w:val="20"/>
          <w:szCs w:val="20"/>
        </w:rPr>
        <w:t>="stylesheet"&gt;</w:t>
      </w:r>
    </w:p>
    <w:p w14:paraId="4E3439CA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&lt;/head&gt;</w:t>
      </w:r>
    </w:p>
    <w:p w14:paraId="4499D4D2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</w:p>
    <w:p w14:paraId="5C865F58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&lt;body&gt;</w:t>
      </w:r>
    </w:p>
    <w:p w14:paraId="2A0491C1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</w:p>
    <w:p w14:paraId="0C586A57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&lt;nav class="navbar navbar-expand-</w:t>
      </w:r>
      <w:proofErr w:type="spellStart"/>
      <w:r w:rsidRPr="00CD7530">
        <w:rPr>
          <w:rFonts w:ascii="Consolas" w:hAnsi="Consolas"/>
          <w:sz w:val="20"/>
          <w:szCs w:val="20"/>
        </w:rPr>
        <w:t>lg</w:t>
      </w:r>
      <w:proofErr w:type="spellEnd"/>
      <w:r w:rsidRPr="00CD7530">
        <w:rPr>
          <w:rFonts w:ascii="Consolas" w:hAnsi="Consolas"/>
          <w:sz w:val="20"/>
          <w:szCs w:val="20"/>
        </w:rPr>
        <w:t xml:space="preserve"> </w:t>
      </w:r>
      <w:proofErr w:type="spellStart"/>
      <w:r w:rsidRPr="00CD7530">
        <w:rPr>
          <w:rFonts w:ascii="Consolas" w:hAnsi="Consolas"/>
          <w:sz w:val="20"/>
          <w:szCs w:val="20"/>
        </w:rPr>
        <w:t>bg</w:t>
      </w:r>
      <w:proofErr w:type="spellEnd"/>
      <w:r w:rsidRPr="00CD7530">
        <w:rPr>
          <w:rFonts w:ascii="Consolas" w:hAnsi="Consolas"/>
          <w:sz w:val="20"/>
          <w:szCs w:val="20"/>
        </w:rPr>
        <w:t>-dark navbar-dark"&gt;</w:t>
      </w:r>
    </w:p>
    <w:p w14:paraId="36F43B30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&lt;div class="container"&gt;</w:t>
      </w:r>
    </w:p>
    <w:p w14:paraId="528F6106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 xml:space="preserve">            &lt;a </w:t>
      </w:r>
      <w:proofErr w:type="spellStart"/>
      <w:r w:rsidRPr="00CD7530">
        <w:rPr>
          <w:rFonts w:ascii="Consolas" w:hAnsi="Consolas"/>
          <w:sz w:val="20"/>
          <w:szCs w:val="20"/>
        </w:rPr>
        <w:t>href</w:t>
      </w:r>
      <w:proofErr w:type="spellEnd"/>
      <w:r w:rsidRPr="00CD7530">
        <w:rPr>
          <w:rFonts w:ascii="Consolas" w:hAnsi="Consolas"/>
          <w:sz w:val="20"/>
          <w:szCs w:val="20"/>
        </w:rPr>
        <w:t>="#" class="navbar-brand"&gt;AI in Everyday Life&lt;/a&gt;</w:t>
      </w:r>
    </w:p>
    <w:p w14:paraId="618A130C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</w:p>
    <w:p w14:paraId="09099478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&lt;button class="navbar-toggler" data-bs-toggle="collapse" data-bs-target="#navbar-menu"&gt;</w:t>
      </w:r>
    </w:p>
    <w:p w14:paraId="4F9182A7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    &lt;span class="navbar-toggler-icon"&gt;&lt;/span&gt;</w:t>
      </w:r>
    </w:p>
    <w:p w14:paraId="1C4E3050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&lt;/button&gt;</w:t>
      </w:r>
    </w:p>
    <w:p w14:paraId="7EA03943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</w:p>
    <w:p w14:paraId="63C1B520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&lt;div class="collapse navbar-collapse" id="navbar-menu"&gt;</w:t>
      </w:r>
    </w:p>
    <w:p w14:paraId="194E7B26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 xml:space="preserve">                &lt;ul class="navbar-nav </w:t>
      </w:r>
      <w:proofErr w:type="spellStart"/>
      <w:r w:rsidRPr="00CD7530">
        <w:rPr>
          <w:rFonts w:ascii="Consolas" w:hAnsi="Consolas"/>
          <w:sz w:val="20"/>
          <w:szCs w:val="20"/>
        </w:rPr>
        <w:t>ms</w:t>
      </w:r>
      <w:proofErr w:type="spellEnd"/>
      <w:r w:rsidRPr="00CD7530">
        <w:rPr>
          <w:rFonts w:ascii="Consolas" w:hAnsi="Consolas"/>
          <w:sz w:val="20"/>
          <w:szCs w:val="20"/>
        </w:rPr>
        <w:t>-auto"&gt;</w:t>
      </w:r>
    </w:p>
    <w:p w14:paraId="72D71135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        &lt;li class="navbar-item"&gt;</w:t>
      </w:r>
    </w:p>
    <w:p w14:paraId="3FBC0521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 xml:space="preserve">                        &lt;a </w:t>
      </w:r>
      <w:proofErr w:type="spellStart"/>
      <w:r w:rsidRPr="00CD7530">
        <w:rPr>
          <w:rFonts w:ascii="Consolas" w:hAnsi="Consolas"/>
          <w:sz w:val="20"/>
          <w:szCs w:val="20"/>
        </w:rPr>
        <w:t>href</w:t>
      </w:r>
      <w:proofErr w:type="spellEnd"/>
      <w:r w:rsidRPr="00CD7530">
        <w:rPr>
          <w:rFonts w:ascii="Consolas" w:hAnsi="Consolas"/>
          <w:sz w:val="20"/>
          <w:szCs w:val="20"/>
        </w:rPr>
        <w:t>="#" class="nav-link active"&gt;Home&lt;/a&gt;</w:t>
      </w:r>
    </w:p>
    <w:p w14:paraId="2B1DABF7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        &lt;/li&gt;</w:t>
      </w:r>
    </w:p>
    <w:p w14:paraId="2C5AE891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        &lt;li class="navbar-item"&gt;</w:t>
      </w:r>
    </w:p>
    <w:p w14:paraId="3698C13E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 xml:space="preserve">                        &lt;a </w:t>
      </w:r>
      <w:proofErr w:type="spellStart"/>
      <w:r w:rsidRPr="00CD7530">
        <w:rPr>
          <w:rFonts w:ascii="Consolas" w:hAnsi="Consolas"/>
          <w:sz w:val="20"/>
          <w:szCs w:val="20"/>
        </w:rPr>
        <w:t>href</w:t>
      </w:r>
      <w:proofErr w:type="spellEnd"/>
      <w:r w:rsidRPr="00CD7530">
        <w:rPr>
          <w:rFonts w:ascii="Consolas" w:hAnsi="Consolas"/>
          <w:sz w:val="20"/>
          <w:szCs w:val="20"/>
        </w:rPr>
        <w:t>="#" class="nav-link"&gt;Contact&lt;/a&gt;</w:t>
      </w:r>
    </w:p>
    <w:p w14:paraId="1D3A34B4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        &lt;/li&gt;</w:t>
      </w:r>
    </w:p>
    <w:p w14:paraId="5D049450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        &lt;li class="navbar-item"&gt;</w:t>
      </w:r>
    </w:p>
    <w:p w14:paraId="13BAA060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lastRenderedPageBreak/>
        <w:t xml:space="preserve">                        &lt;a </w:t>
      </w:r>
      <w:proofErr w:type="spellStart"/>
      <w:r w:rsidRPr="00CD7530">
        <w:rPr>
          <w:rFonts w:ascii="Consolas" w:hAnsi="Consolas"/>
          <w:sz w:val="20"/>
          <w:szCs w:val="20"/>
        </w:rPr>
        <w:t>href</w:t>
      </w:r>
      <w:proofErr w:type="spellEnd"/>
      <w:r w:rsidRPr="00CD7530">
        <w:rPr>
          <w:rFonts w:ascii="Consolas" w:hAnsi="Consolas"/>
          <w:sz w:val="20"/>
          <w:szCs w:val="20"/>
        </w:rPr>
        <w:t>="#" class="nav-link"&gt;About Us&lt;/a&gt;</w:t>
      </w:r>
    </w:p>
    <w:p w14:paraId="79A73825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        &lt;/li&gt;</w:t>
      </w:r>
    </w:p>
    <w:p w14:paraId="1F21E944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    &lt;/ul&gt;</w:t>
      </w:r>
    </w:p>
    <w:p w14:paraId="72FE9910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&lt;/div&gt;</w:t>
      </w:r>
    </w:p>
    <w:p w14:paraId="2C42DFF8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&lt;/div&gt;</w:t>
      </w:r>
    </w:p>
    <w:p w14:paraId="1C96E8F7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&lt;/nav&gt;</w:t>
      </w:r>
    </w:p>
    <w:p w14:paraId="64740439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</w:p>
    <w:p w14:paraId="51D2FD43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&lt;div id="carousel" class="carousel slide" data-bs-ride="carousel"&gt;</w:t>
      </w:r>
    </w:p>
    <w:p w14:paraId="264AC52A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</w:p>
    <w:p w14:paraId="1D7A9D39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&lt;div class="carousel-indicators"&gt;</w:t>
      </w:r>
    </w:p>
    <w:p w14:paraId="03EE59B2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&lt;button type="button" data-bs-target="#carousel" data-bs-slide-to="0" class="active"&gt;&lt;/button&gt;</w:t>
      </w:r>
    </w:p>
    <w:p w14:paraId="69F3A7CD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&lt;button type="button" data-bs-target="#carousel" data-bs-slide-to="1"&gt;&lt;/button&gt;</w:t>
      </w:r>
    </w:p>
    <w:p w14:paraId="43794EC5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&lt;button type="button" data-bs-target="#carousel" data-bs-slide-to="2"&gt;&lt;/button&gt;</w:t>
      </w:r>
    </w:p>
    <w:p w14:paraId="1FCFB99B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&lt;/div&gt;</w:t>
      </w:r>
    </w:p>
    <w:p w14:paraId="7F102135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</w:p>
    <w:p w14:paraId="28D6ED69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&lt;div class="carousel-inner"&gt;</w:t>
      </w:r>
    </w:p>
    <w:p w14:paraId="585E920F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&lt;div class="carousel-item active"&gt;</w:t>
      </w:r>
    </w:p>
    <w:p w14:paraId="3F163D24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    &lt;</w:t>
      </w:r>
      <w:proofErr w:type="spellStart"/>
      <w:r w:rsidRPr="00CD7530">
        <w:rPr>
          <w:rFonts w:ascii="Consolas" w:hAnsi="Consolas"/>
          <w:sz w:val="20"/>
          <w:szCs w:val="20"/>
        </w:rPr>
        <w:t>img</w:t>
      </w:r>
      <w:proofErr w:type="spellEnd"/>
      <w:r w:rsidRPr="00CD7530">
        <w:rPr>
          <w:rFonts w:ascii="Consolas" w:hAnsi="Consolas"/>
          <w:sz w:val="20"/>
          <w:szCs w:val="20"/>
        </w:rPr>
        <w:t xml:space="preserve"> src="https://encrypted-tbn0.gstatic.com/images?q=tbn:ANd9GcS1T9QbUzig1y6QJGXTbg3szNz1cGkY89_7WFI4D0JnAw&amp;s=10" class="d-block w-100"</w:t>
      </w:r>
    </w:p>
    <w:p w14:paraId="533452F0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        alt="Slide 1"&gt;</w:t>
      </w:r>
    </w:p>
    <w:p w14:paraId="195E9842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    &lt;div class="carousel-caption"&gt;</w:t>
      </w:r>
    </w:p>
    <w:p w14:paraId="5D03D200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        &lt;h1&gt;AI Is Making Smart Homes Smarter&lt;/h1&gt;</w:t>
      </w:r>
    </w:p>
    <w:p w14:paraId="769C226A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    &lt;/div&gt;</w:t>
      </w:r>
    </w:p>
    <w:p w14:paraId="5EE1233C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&lt;/div&gt;</w:t>
      </w:r>
    </w:p>
    <w:p w14:paraId="7E118FD5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&lt;div class="carousel-item"&gt;</w:t>
      </w:r>
    </w:p>
    <w:p w14:paraId="02C7D2D2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    &lt;</w:t>
      </w:r>
      <w:proofErr w:type="spellStart"/>
      <w:r w:rsidRPr="00CD7530">
        <w:rPr>
          <w:rFonts w:ascii="Consolas" w:hAnsi="Consolas"/>
          <w:sz w:val="20"/>
          <w:szCs w:val="20"/>
        </w:rPr>
        <w:t>img</w:t>
      </w:r>
      <w:proofErr w:type="spellEnd"/>
      <w:r w:rsidRPr="00CD7530">
        <w:rPr>
          <w:rFonts w:ascii="Consolas" w:hAnsi="Consolas"/>
          <w:sz w:val="20"/>
          <w:szCs w:val="20"/>
        </w:rPr>
        <w:t xml:space="preserve"> src="https://eu-images.contentstack.com/v3/assets/blt6b0f74e5591baa03/bltfd36e68ac7a0f3b2/651b29bb3671b45abcc7e4c8/Generative_AI_(2).png" class="d-block w-100"</w:t>
      </w:r>
    </w:p>
    <w:p w14:paraId="46EF8041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        alt="Slide 2"&gt;</w:t>
      </w:r>
    </w:p>
    <w:p w14:paraId="6D181FC5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    &lt;div class="carousel-caption"&gt;</w:t>
      </w:r>
    </w:p>
    <w:p w14:paraId="5187B776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        &lt;h1&gt;Generative AI Turns Ideas into Creations&lt;/h1&gt;</w:t>
      </w:r>
    </w:p>
    <w:p w14:paraId="5E95FD1C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lastRenderedPageBreak/>
        <w:t>                &lt;/div&gt;</w:t>
      </w:r>
    </w:p>
    <w:p w14:paraId="3B1C13CF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&lt;/div&gt;</w:t>
      </w:r>
    </w:p>
    <w:p w14:paraId="3F30B09C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&lt;div class="carousel-item"&gt;</w:t>
      </w:r>
    </w:p>
    <w:p w14:paraId="49F4244B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</w:p>
    <w:p w14:paraId="36211FFF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    &lt;</w:t>
      </w:r>
      <w:proofErr w:type="spellStart"/>
      <w:r w:rsidRPr="00CD7530">
        <w:rPr>
          <w:rFonts w:ascii="Consolas" w:hAnsi="Consolas"/>
          <w:sz w:val="20"/>
          <w:szCs w:val="20"/>
        </w:rPr>
        <w:t>img</w:t>
      </w:r>
      <w:proofErr w:type="spellEnd"/>
      <w:r w:rsidRPr="00CD7530">
        <w:rPr>
          <w:rFonts w:ascii="Consolas" w:hAnsi="Consolas"/>
          <w:sz w:val="20"/>
          <w:szCs w:val="20"/>
        </w:rPr>
        <w:t xml:space="preserve"> src="https://certiprof.com/cdn/shop/articles/Cybersecurity_certiprof.webp?v=1741879682" class="d-block w-100"</w:t>
      </w:r>
    </w:p>
    <w:p w14:paraId="2FD54FCE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        alt="Slide 3"&gt;</w:t>
      </w:r>
    </w:p>
    <w:p w14:paraId="25636755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    &lt;div class="carousel-caption"&gt;</w:t>
      </w:r>
    </w:p>
    <w:p w14:paraId="717FE505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        &lt;h1&gt;AI Is Transforming Cybersecurity&lt;/h1&gt;</w:t>
      </w:r>
    </w:p>
    <w:p w14:paraId="5281D30C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    &lt;/div&gt;</w:t>
      </w:r>
    </w:p>
    <w:p w14:paraId="598A524B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&lt;/div&gt;</w:t>
      </w:r>
    </w:p>
    <w:p w14:paraId="2A83E668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&lt;/div&gt;</w:t>
      </w:r>
    </w:p>
    <w:p w14:paraId="212AF17C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</w:p>
    <w:p w14:paraId="077EE363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&lt;button class="carousel-control-</w:t>
      </w:r>
      <w:proofErr w:type="spellStart"/>
      <w:r w:rsidRPr="00CD7530">
        <w:rPr>
          <w:rFonts w:ascii="Consolas" w:hAnsi="Consolas"/>
          <w:sz w:val="20"/>
          <w:szCs w:val="20"/>
        </w:rPr>
        <w:t>prev</w:t>
      </w:r>
      <w:proofErr w:type="spellEnd"/>
      <w:r w:rsidRPr="00CD7530">
        <w:rPr>
          <w:rFonts w:ascii="Consolas" w:hAnsi="Consolas"/>
          <w:sz w:val="20"/>
          <w:szCs w:val="20"/>
        </w:rPr>
        <w:t>" type="button" data-bs-target="#carousel" data-bs-slide="</w:t>
      </w:r>
      <w:proofErr w:type="spellStart"/>
      <w:r w:rsidRPr="00CD7530">
        <w:rPr>
          <w:rFonts w:ascii="Consolas" w:hAnsi="Consolas"/>
          <w:sz w:val="20"/>
          <w:szCs w:val="20"/>
        </w:rPr>
        <w:t>prev</w:t>
      </w:r>
      <w:proofErr w:type="spellEnd"/>
      <w:r w:rsidRPr="00CD7530">
        <w:rPr>
          <w:rFonts w:ascii="Consolas" w:hAnsi="Consolas"/>
          <w:sz w:val="20"/>
          <w:szCs w:val="20"/>
        </w:rPr>
        <w:t>"&gt;</w:t>
      </w:r>
    </w:p>
    <w:p w14:paraId="29E60F6E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&lt;span class="carousel-control-</w:t>
      </w:r>
      <w:proofErr w:type="spellStart"/>
      <w:r w:rsidRPr="00CD7530">
        <w:rPr>
          <w:rFonts w:ascii="Consolas" w:hAnsi="Consolas"/>
          <w:sz w:val="20"/>
          <w:szCs w:val="20"/>
        </w:rPr>
        <w:t>prev</w:t>
      </w:r>
      <w:proofErr w:type="spellEnd"/>
      <w:r w:rsidRPr="00CD7530">
        <w:rPr>
          <w:rFonts w:ascii="Consolas" w:hAnsi="Consolas"/>
          <w:sz w:val="20"/>
          <w:szCs w:val="20"/>
        </w:rPr>
        <w:t>-icon"&gt;&lt;/span&gt;</w:t>
      </w:r>
    </w:p>
    <w:p w14:paraId="79EAA6DB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&lt;/button&gt;</w:t>
      </w:r>
    </w:p>
    <w:p w14:paraId="3A100CBB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</w:p>
    <w:p w14:paraId="14C52E70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&lt;button class="carousel-control-next" type="button" data-bs-target="#carousel" data-bs-slide="next"&gt;</w:t>
      </w:r>
    </w:p>
    <w:p w14:paraId="6B93439F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&lt;span class="carousel-control-next-icon"&gt;&lt;/span&gt;</w:t>
      </w:r>
    </w:p>
    <w:p w14:paraId="0B9608CD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&lt;/button&gt;</w:t>
      </w:r>
    </w:p>
    <w:p w14:paraId="15DC5274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</w:p>
    <w:p w14:paraId="4053E589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&lt;/div&gt;</w:t>
      </w:r>
    </w:p>
    <w:p w14:paraId="6D9997DA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</w:p>
    <w:p w14:paraId="3863734B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&lt;div class="container"&gt;</w:t>
      </w:r>
    </w:p>
    <w:p w14:paraId="5A4AC9B4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&lt;div class="card m-3"&gt;</w:t>
      </w:r>
    </w:p>
    <w:p w14:paraId="0228E6D8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&lt;</w:t>
      </w:r>
      <w:proofErr w:type="spellStart"/>
      <w:r w:rsidRPr="00CD7530">
        <w:rPr>
          <w:rFonts w:ascii="Consolas" w:hAnsi="Consolas"/>
          <w:sz w:val="20"/>
          <w:szCs w:val="20"/>
        </w:rPr>
        <w:t>img</w:t>
      </w:r>
      <w:proofErr w:type="spellEnd"/>
      <w:r w:rsidRPr="00CD7530">
        <w:rPr>
          <w:rFonts w:ascii="Consolas" w:hAnsi="Consolas"/>
          <w:sz w:val="20"/>
          <w:szCs w:val="20"/>
        </w:rPr>
        <w:t xml:space="preserve"> src="https://www.surveycto.com/wp-content/uploads/2024/06/SurveyCTO-Assistant-featured-1440-x-800.jpg"&gt;</w:t>
      </w:r>
    </w:p>
    <w:p w14:paraId="762CA7E2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&lt;div class="card-body"&gt;</w:t>
      </w:r>
    </w:p>
    <w:p w14:paraId="2A318AE2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    &lt;h5 class="card-title"&gt;AI Assistants: Your Digital Helper&lt;/h5&gt;</w:t>
      </w:r>
    </w:p>
    <w:p w14:paraId="49A9BB5F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    &lt;p class="card-text"&gt;AI assistants can answer questions, set reminders, control smart devices, and help with everyday tasks. They make</w:t>
      </w:r>
    </w:p>
    <w:p w14:paraId="0F85F8FE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lastRenderedPageBreak/>
        <w:t xml:space="preserve">                interacting with technology faster and more </w:t>
      </w:r>
      <w:proofErr w:type="gramStart"/>
      <w:r w:rsidRPr="00CD7530">
        <w:rPr>
          <w:rFonts w:ascii="Consolas" w:hAnsi="Consolas"/>
          <w:sz w:val="20"/>
          <w:szCs w:val="20"/>
        </w:rPr>
        <w:t>convenient.&lt;</w:t>
      </w:r>
      <w:proofErr w:type="gramEnd"/>
      <w:r w:rsidRPr="00CD7530">
        <w:rPr>
          <w:rFonts w:ascii="Consolas" w:hAnsi="Consolas"/>
          <w:sz w:val="20"/>
          <w:szCs w:val="20"/>
        </w:rPr>
        <w:t>/p&gt;</w:t>
      </w:r>
    </w:p>
    <w:p w14:paraId="21ADD4B5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</w:p>
    <w:p w14:paraId="24C5F295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    &lt;button class="</w:t>
      </w:r>
      <w:proofErr w:type="spellStart"/>
      <w:r w:rsidRPr="00CD7530">
        <w:rPr>
          <w:rFonts w:ascii="Consolas" w:hAnsi="Consolas"/>
          <w:sz w:val="20"/>
          <w:szCs w:val="20"/>
        </w:rPr>
        <w:t>btn</w:t>
      </w:r>
      <w:proofErr w:type="spellEnd"/>
      <w:r w:rsidRPr="00CD7530">
        <w:rPr>
          <w:rFonts w:ascii="Consolas" w:hAnsi="Consolas"/>
          <w:sz w:val="20"/>
          <w:szCs w:val="20"/>
        </w:rPr>
        <w:t xml:space="preserve"> </w:t>
      </w:r>
      <w:proofErr w:type="spellStart"/>
      <w:r w:rsidRPr="00CD7530">
        <w:rPr>
          <w:rFonts w:ascii="Consolas" w:hAnsi="Consolas"/>
          <w:sz w:val="20"/>
          <w:szCs w:val="20"/>
        </w:rPr>
        <w:t>btn</w:t>
      </w:r>
      <w:proofErr w:type="spellEnd"/>
      <w:r w:rsidRPr="00CD7530">
        <w:rPr>
          <w:rFonts w:ascii="Consolas" w:hAnsi="Consolas"/>
          <w:sz w:val="20"/>
          <w:szCs w:val="20"/>
        </w:rPr>
        <w:t>-primary"&gt;Read More&lt;/button&gt;</w:t>
      </w:r>
    </w:p>
    <w:p w14:paraId="58F7F4E6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&lt;/div&gt;</w:t>
      </w:r>
    </w:p>
    <w:p w14:paraId="3B7B134A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&lt;/div&gt;</w:t>
      </w:r>
    </w:p>
    <w:p w14:paraId="7B9FE1C2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</w:p>
    <w:p w14:paraId="3FA4D48D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&lt;div class="card m-3"&gt;</w:t>
      </w:r>
    </w:p>
    <w:p w14:paraId="317AEF7A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&lt;</w:t>
      </w:r>
      <w:proofErr w:type="spellStart"/>
      <w:r w:rsidRPr="00CD7530">
        <w:rPr>
          <w:rFonts w:ascii="Consolas" w:hAnsi="Consolas"/>
          <w:sz w:val="20"/>
          <w:szCs w:val="20"/>
        </w:rPr>
        <w:t>img</w:t>
      </w:r>
      <w:proofErr w:type="spellEnd"/>
      <w:r w:rsidRPr="00CD7530">
        <w:rPr>
          <w:rFonts w:ascii="Consolas" w:hAnsi="Consolas"/>
          <w:sz w:val="20"/>
          <w:szCs w:val="20"/>
        </w:rPr>
        <w:t xml:space="preserve"> src="https://www.sutherlandglobal.com/wp-content/uploads/sites/2/AI-in-Healthcare-859x507-1.jpg"&gt;</w:t>
      </w:r>
    </w:p>
    <w:p w14:paraId="5441F562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&lt;div class="card-body"&gt;</w:t>
      </w:r>
    </w:p>
    <w:p w14:paraId="016F972F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    &lt;h5 class="card-title"&gt;AI in Healthcare: Smarter and Faster Care&lt;/h5&gt;</w:t>
      </w:r>
    </w:p>
    <w:p w14:paraId="31078CBD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 xml:space="preserve">                &lt;p class="card-text"&gt;AI is helping doctors </w:t>
      </w:r>
      <w:proofErr w:type="spellStart"/>
      <w:r w:rsidRPr="00CD7530">
        <w:rPr>
          <w:rFonts w:ascii="Consolas" w:hAnsi="Consolas"/>
          <w:sz w:val="20"/>
          <w:szCs w:val="20"/>
        </w:rPr>
        <w:t>analyze</w:t>
      </w:r>
      <w:proofErr w:type="spellEnd"/>
      <w:r w:rsidRPr="00CD7530">
        <w:rPr>
          <w:rFonts w:ascii="Consolas" w:hAnsi="Consolas"/>
          <w:sz w:val="20"/>
          <w:szCs w:val="20"/>
        </w:rPr>
        <w:t xml:space="preserve"> medical information and support diagnosis and treatment. It can make healthcare more</w:t>
      </w:r>
    </w:p>
    <w:p w14:paraId="09AEFE04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 xml:space="preserve">                efficient and </w:t>
      </w:r>
      <w:proofErr w:type="gramStart"/>
      <w:r w:rsidRPr="00CD7530">
        <w:rPr>
          <w:rFonts w:ascii="Consolas" w:hAnsi="Consolas"/>
          <w:sz w:val="20"/>
          <w:szCs w:val="20"/>
        </w:rPr>
        <w:t>personalized.&lt;</w:t>
      </w:r>
      <w:proofErr w:type="gramEnd"/>
      <w:r w:rsidRPr="00CD7530">
        <w:rPr>
          <w:rFonts w:ascii="Consolas" w:hAnsi="Consolas"/>
          <w:sz w:val="20"/>
          <w:szCs w:val="20"/>
        </w:rPr>
        <w:t>/p&gt;</w:t>
      </w:r>
    </w:p>
    <w:p w14:paraId="195385C8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    &lt;button class="</w:t>
      </w:r>
      <w:proofErr w:type="spellStart"/>
      <w:r w:rsidRPr="00CD7530">
        <w:rPr>
          <w:rFonts w:ascii="Consolas" w:hAnsi="Consolas"/>
          <w:sz w:val="20"/>
          <w:szCs w:val="20"/>
        </w:rPr>
        <w:t>btn</w:t>
      </w:r>
      <w:proofErr w:type="spellEnd"/>
      <w:r w:rsidRPr="00CD7530">
        <w:rPr>
          <w:rFonts w:ascii="Consolas" w:hAnsi="Consolas"/>
          <w:sz w:val="20"/>
          <w:szCs w:val="20"/>
        </w:rPr>
        <w:t xml:space="preserve"> </w:t>
      </w:r>
      <w:proofErr w:type="spellStart"/>
      <w:r w:rsidRPr="00CD7530">
        <w:rPr>
          <w:rFonts w:ascii="Consolas" w:hAnsi="Consolas"/>
          <w:sz w:val="20"/>
          <w:szCs w:val="20"/>
        </w:rPr>
        <w:t>btn</w:t>
      </w:r>
      <w:proofErr w:type="spellEnd"/>
      <w:r w:rsidRPr="00CD7530">
        <w:rPr>
          <w:rFonts w:ascii="Consolas" w:hAnsi="Consolas"/>
          <w:sz w:val="20"/>
          <w:szCs w:val="20"/>
        </w:rPr>
        <w:t>-primary"&gt;Read More&lt;/button&gt;</w:t>
      </w:r>
    </w:p>
    <w:p w14:paraId="34400CD5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&lt;/div&gt;</w:t>
      </w:r>
    </w:p>
    <w:p w14:paraId="183907EF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&lt;/div&gt;</w:t>
      </w:r>
    </w:p>
    <w:p w14:paraId="5EF20EA9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</w:p>
    <w:p w14:paraId="07295FBF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&lt;div class="card m-3"&gt;</w:t>
      </w:r>
    </w:p>
    <w:p w14:paraId="594AE539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&lt;</w:t>
      </w:r>
      <w:proofErr w:type="spellStart"/>
      <w:r w:rsidRPr="00CD7530">
        <w:rPr>
          <w:rFonts w:ascii="Consolas" w:hAnsi="Consolas"/>
          <w:sz w:val="20"/>
          <w:szCs w:val="20"/>
        </w:rPr>
        <w:t>img</w:t>
      </w:r>
      <w:proofErr w:type="spellEnd"/>
      <w:r w:rsidRPr="00CD7530">
        <w:rPr>
          <w:rFonts w:ascii="Consolas" w:hAnsi="Consolas"/>
          <w:sz w:val="20"/>
          <w:szCs w:val="20"/>
        </w:rPr>
        <w:t xml:space="preserve"> src="https://liora.io/app/uploads/sites/9/2026/02/artificial-intelligence-definitions-history-stakes-1.jpg"&gt;</w:t>
      </w:r>
    </w:p>
    <w:p w14:paraId="29489672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&lt;div class="card-body"&gt;</w:t>
      </w:r>
    </w:p>
    <w:p w14:paraId="60C06BFA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    &lt;h5 class="card-title"&gt;How AI Knows What You Want&lt;/h5&gt;</w:t>
      </w:r>
    </w:p>
    <w:p w14:paraId="50FB4A7C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    &lt;p class="card-text"&gt;AI studies our preferences to recommend movies, music, products, and other content. These recommendations make shopping</w:t>
      </w:r>
    </w:p>
    <w:p w14:paraId="536549C4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 xml:space="preserve">                and entertainment more </w:t>
      </w:r>
      <w:proofErr w:type="gramStart"/>
      <w:r w:rsidRPr="00CD7530">
        <w:rPr>
          <w:rFonts w:ascii="Consolas" w:hAnsi="Consolas"/>
          <w:sz w:val="20"/>
          <w:szCs w:val="20"/>
        </w:rPr>
        <w:t>personalized.&lt;</w:t>
      </w:r>
      <w:proofErr w:type="gramEnd"/>
      <w:r w:rsidRPr="00CD7530">
        <w:rPr>
          <w:rFonts w:ascii="Consolas" w:hAnsi="Consolas"/>
          <w:sz w:val="20"/>
          <w:szCs w:val="20"/>
        </w:rPr>
        <w:t>/p&gt;</w:t>
      </w:r>
    </w:p>
    <w:p w14:paraId="6FCBD26C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</w:p>
    <w:p w14:paraId="79545A7D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    &lt;button class="</w:t>
      </w:r>
      <w:proofErr w:type="spellStart"/>
      <w:r w:rsidRPr="00CD7530">
        <w:rPr>
          <w:rFonts w:ascii="Consolas" w:hAnsi="Consolas"/>
          <w:sz w:val="20"/>
          <w:szCs w:val="20"/>
        </w:rPr>
        <w:t>btn</w:t>
      </w:r>
      <w:proofErr w:type="spellEnd"/>
      <w:r w:rsidRPr="00CD7530">
        <w:rPr>
          <w:rFonts w:ascii="Consolas" w:hAnsi="Consolas"/>
          <w:sz w:val="20"/>
          <w:szCs w:val="20"/>
        </w:rPr>
        <w:t xml:space="preserve"> </w:t>
      </w:r>
      <w:proofErr w:type="spellStart"/>
      <w:r w:rsidRPr="00CD7530">
        <w:rPr>
          <w:rFonts w:ascii="Consolas" w:hAnsi="Consolas"/>
          <w:sz w:val="20"/>
          <w:szCs w:val="20"/>
        </w:rPr>
        <w:t>btn</w:t>
      </w:r>
      <w:proofErr w:type="spellEnd"/>
      <w:r w:rsidRPr="00CD7530">
        <w:rPr>
          <w:rFonts w:ascii="Consolas" w:hAnsi="Consolas"/>
          <w:sz w:val="20"/>
          <w:szCs w:val="20"/>
        </w:rPr>
        <w:t>-primary"&gt;Read More&lt;/button&gt;</w:t>
      </w:r>
    </w:p>
    <w:p w14:paraId="342064EC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&lt;/div&gt;</w:t>
      </w:r>
    </w:p>
    <w:p w14:paraId="59CC80C8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&lt;/div&gt;</w:t>
      </w:r>
    </w:p>
    <w:p w14:paraId="15756AB3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</w:p>
    <w:p w14:paraId="548B1A09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&lt;div class="card m-3"&gt;</w:t>
      </w:r>
    </w:p>
    <w:p w14:paraId="7772B045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&lt;</w:t>
      </w:r>
      <w:proofErr w:type="spellStart"/>
      <w:r w:rsidRPr="00CD7530">
        <w:rPr>
          <w:rFonts w:ascii="Consolas" w:hAnsi="Consolas"/>
          <w:sz w:val="20"/>
          <w:szCs w:val="20"/>
        </w:rPr>
        <w:t>img</w:t>
      </w:r>
      <w:proofErr w:type="spellEnd"/>
      <w:r w:rsidRPr="00CD7530">
        <w:rPr>
          <w:rFonts w:ascii="Consolas" w:hAnsi="Consolas"/>
          <w:sz w:val="20"/>
          <w:szCs w:val="20"/>
        </w:rPr>
        <w:t xml:space="preserve"> src="https://bernardmarr.com/img/5%20Ways%20Self-Driving%20Cars%20Could%20Make%20Our%20World%20And%20Our%20Lives%20Better.jpg"&gt;</w:t>
      </w:r>
    </w:p>
    <w:p w14:paraId="05E14194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lastRenderedPageBreak/>
        <w:t>            &lt;div class="card-body"&gt;</w:t>
      </w:r>
    </w:p>
    <w:p w14:paraId="2D9D7DA5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    &lt;h5 class="card-title"&gt;AI Behind the Wheel: Smarter Transportation&lt;/h5&gt;</w:t>
      </w:r>
    </w:p>
    <w:p w14:paraId="0DE9E33C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    &lt;p class="card-text"&gt;AI helps modern vehicles understand their surroundings and assist drivers. It is also playing an important role in the</w:t>
      </w:r>
    </w:p>
    <w:p w14:paraId="60BF226D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 xml:space="preserve">                development of autonomous </w:t>
      </w:r>
      <w:proofErr w:type="gramStart"/>
      <w:r w:rsidRPr="00CD7530">
        <w:rPr>
          <w:rFonts w:ascii="Consolas" w:hAnsi="Consolas"/>
          <w:sz w:val="20"/>
          <w:szCs w:val="20"/>
        </w:rPr>
        <w:t>vehicles.&lt;</w:t>
      </w:r>
      <w:proofErr w:type="gramEnd"/>
      <w:r w:rsidRPr="00CD7530">
        <w:rPr>
          <w:rFonts w:ascii="Consolas" w:hAnsi="Consolas"/>
          <w:sz w:val="20"/>
          <w:szCs w:val="20"/>
        </w:rPr>
        <w:t>/p&gt;</w:t>
      </w:r>
    </w:p>
    <w:p w14:paraId="1F98A131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</w:p>
    <w:p w14:paraId="3D6C965D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    &lt;button class="</w:t>
      </w:r>
      <w:proofErr w:type="spellStart"/>
      <w:r w:rsidRPr="00CD7530">
        <w:rPr>
          <w:rFonts w:ascii="Consolas" w:hAnsi="Consolas"/>
          <w:sz w:val="20"/>
          <w:szCs w:val="20"/>
        </w:rPr>
        <w:t>btn</w:t>
      </w:r>
      <w:proofErr w:type="spellEnd"/>
      <w:r w:rsidRPr="00CD7530">
        <w:rPr>
          <w:rFonts w:ascii="Consolas" w:hAnsi="Consolas"/>
          <w:sz w:val="20"/>
          <w:szCs w:val="20"/>
        </w:rPr>
        <w:t xml:space="preserve"> </w:t>
      </w:r>
      <w:proofErr w:type="spellStart"/>
      <w:r w:rsidRPr="00CD7530">
        <w:rPr>
          <w:rFonts w:ascii="Consolas" w:hAnsi="Consolas"/>
          <w:sz w:val="20"/>
          <w:szCs w:val="20"/>
        </w:rPr>
        <w:t>btn</w:t>
      </w:r>
      <w:proofErr w:type="spellEnd"/>
      <w:r w:rsidRPr="00CD7530">
        <w:rPr>
          <w:rFonts w:ascii="Consolas" w:hAnsi="Consolas"/>
          <w:sz w:val="20"/>
          <w:szCs w:val="20"/>
        </w:rPr>
        <w:t>-primary"&gt;Read More&lt;/button&gt;</w:t>
      </w:r>
    </w:p>
    <w:p w14:paraId="09D14528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&lt;/div&gt;</w:t>
      </w:r>
    </w:p>
    <w:p w14:paraId="3C56BB11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&lt;/div&gt;</w:t>
      </w:r>
    </w:p>
    <w:p w14:paraId="6653431B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</w:p>
    <w:p w14:paraId="23424B09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&lt;div class="card m-3"&gt;</w:t>
      </w:r>
    </w:p>
    <w:p w14:paraId="41456525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&lt;</w:t>
      </w:r>
      <w:proofErr w:type="spellStart"/>
      <w:r w:rsidRPr="00CD7530">
        <w:rPr>
          <w:rFonts w:ascii="Consolas" w:hAnsi="Consolas"/>
          <w:sz w:val="20"/>
          <w:szCs w:val="20"/>
        </w:rPr>
        <w:t>img</w:t>
      </w:r>
      <w:proofErr w:type="spellEnd"/>
      <w:r w:rsidRPr="00CD7530">
        <w:rPr>
          <w:rFonts w:ascii="Consolas" w:hAnsi="Consolas"/>
          <w:sz w:val="20"/>
          <w:szCs w:val="20"/>
        </w:rPr>
        <w:t xml:space="preserve"> src="https://www.eschoolnews.com/files/2024/02/what-is-the-role-of-artificial-intelligence-in-education.jpeg"&gt;</w:t>
      </w:r>
    </w:p>
    <w:p w14:paraId="1E462438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&lt;div class="card-body"&gt;</w:t>
      </w:r>
    </w:p>
    <w:p w14:paraId="03E841C7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    &lt;h5 class="card-title"&gt;AI in Education: A Personalized Learning Experience&lt;/h5&gt;</w:t>
      </w:r>
    </w:p>
    <w:p w14:paraId="00302313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    &lt;p class="card-text"&gt;AI can help students learn at their own pace and provide personalized educational support. It is changing how students</w:t>
      </w:r>
    </w:p>
    <w:p w14:paraId="51BE30B8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 xml:space="preserve">                access information and practice new </w:t>
      </w:r>
      <w:proofErr w:type="gramStart"/>
      <w:r w:rsidRPr="00CD7530">
        <w:rPr>
          <w:rFonts w:ascii="Consolas" w:hAnsi="Consolas"/>
          <w:sz w:val="20"/>
          <w:szCs w:val="20"/>
        </w:rPr>
        <w:t>skills.&lt;</w:t>
      </w:r>
      <w:proofErr w:type="gramEnd"/>
      <w:r w:rsidRPr="00CD7530">
        <w:rPr>
          <w:rFonts w:ascii="Consolas" w:hAnsi="Consolas"/>
          <w:sz w:val="20"/>
          <w:szCs w:val="20"/>
        </w:rPr>
        <w:t>/p&gt;</w:t>
      </w:r>
    </w:p>
    <w:p w14:paraId="085FF21E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</w:p>
    <w:p w14:paraId="63D820A5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    &lt;button class="</w:t>
      </w:r>
      <w:proofErr w:type="spellStart"/>
      <w:r w:rsidRPr="00CD7530">
        <w:rPr>
          <w:rFonts w:ascii="Consolas" w:hAnsi="Consolas"/>
          <w:sz w:val="20"/>
          <w:szCs w:val="20"/>
        </w:rPr>
        <w:t>btn</w:t>
      </w:r>
      <w:proofErr w:type="spellEnd"/>
      <w:r w:rsidRPr="00CD7530">
        <w:rPr>
          <w:rFonts w:ascii="Consolas" w:hAnsi="Consolas"/>
          <w:sz w:val="20"/>
          <w:szCs w:val="20"/>
        </w:rPr>
        <w:t xml:space="preserve"> </w:t>
      </w:r>
      <w:proofErr w:type="spellStart"/>
      <w:r w:rsidRPr="00CD7530">
        <w:rPr>
          <w:rFonts w:ascii="Consolas" w:hAnsi="Consolas"/>
          <w:sz w:val="20"/>
          <w:szCs w:val="20"/>
        </w:rPr>
        <w:t>btn</w:t>
      </w:r>
      <w:proofErr w:type="spellEnd"/>
      <w:r w:rsidRPr="00CD7530">
        <w:rPr>
          <w:rFonts w:ascii="Consolas" w:hAnsi="Consolas"/>
          <w:sz w:val="20"/>
          <w:szCs w:val="20"/>
        </w:rPr>
        <w:t>-primary"&gt;Read More&lt;/button&gt;</w:t>
      </w:r>
    </w:p>
    <w:p w14:paraId="7569392C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    &lt;/div&gt;</w:t>
      </w:r>
    </w:p>
    <w:p w14:paraId="60C34804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    &lt;/div&gt;</w:t>
      </w:r>
    </w:p>
    <w:p w14:paraId="3EAEA52F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</w:p>
    <w:p w14:paraId="4D03CCD9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&lt;/div&gt;</w:t>
      </w:r>
    </w:p>
    <w:p w14:paraId="25D67354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</w:p>
    <w:p w14:paraId="2F1336D5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    &lt;script src="https://cdn.jsdelivr.net/npm/bootstrap@5.3.8/dist/js/bootstrap.bundle.min.js"&gt;&lt;/script&gt;</w:t>
      </w:r>
    </w:p>
    <w:p w14:paraId="0F2B50A4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&lt;/body&gt;</w:t>
      </w:r>
    </w:p>
    <w:p w14:paraId="0BC14D18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</w:p>
    <w:p w14:paraId="11B736F6" w14:textId="77777777" w:rsidR="00CD7530" w:rsidRPr="00CD7530" w:rsidRDefault="00CD7530" w:rsidP="00CD7530">
      <w:pPr>
        <w:rPr>
          <w:rFonts w:ascii="Consolas" w:hAnsi="Consolas"/>
          <w:sz w:val="20"/>
          <w:szCs w:val="20"/>
        </w:rPr>
      </w:pPr>
      <w:r w:rsidRPr="00CD7530">
        <w:rPr>
          <w:rFonts w:ascii="Consolas" w:hAnsi="Consolas"/>
          <w:sz w:val="20"/>
          <w:szCs w:val="20"/>
        </w:rPr>
        <w:t>&lt;/html&gt;</w:t>
      </w:r>
    </w:p>
    <w:p w14:paraId="4E770108" w14:textId="77777777" w:rsidR="00DE56A8" w:rsidRPr="00CD7530" w:rsidRDefault="00DE56A8" w:rsidP="001D327B">
      <w:pPr>
        <w:rPr>
          <w:rFonts w:ascii="Consolas" w:hAnsi="Consolas"/>
          <w:sz w:val="20"/>
          <w:szCs w:val="20"/>
        </w:rPr>
      </w:pPr>
    </w:p>
    <w:p w14:paraId="3F550C88" w14:textId="7DF9F9CD" w:rsidR="00DE56A8" w:rsidRPr="00DE56A8" w:rsidRDefault="00DE56A8" w:rsidP="001D327B">
      <w:pPr>
        <w:rPr>
          <w:rFonts w:ascii="Consolas" w:hAnsi="Consolas"/>
          <w:b/>
          <w:bCs/>
          <w:sz w:val="24"/>
          <w:szCs w:val="24"/>
        </w:rPr>
      </w:pPr>
    </w:p>
    <w:sectPr w:rsidR="00DE56A8" w:rsidRPr="00DE56A8" w:rsidSect="00E4154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517" w:right="1021" w:bottom="737" w:left="1304" w:header="794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26050" w14:textId="77777777" w:rsidR="006F0F74" w:rsidRDefault="006F0F74" w:rsidP="00100143">
      <w:pPr>
        <w:spacing w:after="0" w:line="240" w:lineRule="auto"/>
      </w:pPr>
      <w:r>
        <w:separator/>
      </w:r>
    </w:p>
  </w:endnote>
  <w:endnote w:type="continuationSeparator" w:id="0">
    <w:p w14:paraId="7D55AB89" w14:textId="77777777" w:rsidR="006F0F74" w:rsidRDefault="006F0F74" w:rsidP="00100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14693" w14:textId="77777777" w:rsidR="004D4FE6" w:rsidRDefault="004D4F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88DF6" w14:textId="77777777" w:rsidR="004D4FE6" w:rsidRDefault="004D4F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D045C" w14:textId="77777777" w:rsidR="004D4FE6" w:rsidRDefault="004D4F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C337E" w14:textId="77777777" w:rsidR="006F0F74" w:rsidRDefault="006F0F74" w:rsidP="00100143">
      <w:pPr>
        <w:spacing w:after="0" w:line="240" w:lineRule="auto"/>
      </w:pPr>
      <w:r>
        <w:separator/>
      </w:r>
    </w:p>
  </w:footnote>
  <w:footnote w:type="continuationSeparator" w:id="0">
    <w:p w14:paraId="46F5264B" w14:textId="77777777" w:rsidR="006F0F74" w:rsidRDefault="006F0F74" w:rsidP="001001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B9AF3" w14:textId="77777777" w:rsidR="00B437CF" w:rsidRDefault="00000000">
    <w:pPr>
      <w:pStyle w:val="Header"/>
    </w:pPr>
    <w:r>
      <w:rPr>
        <w:noProof/>
      </w:rPr>
      <w:pict w14:anchorId="76CDA6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021297" o:spid="_x0000_s1031" type="#_x0000_t75" style="position:absolute;margin-left:0;margin-top:0;width:206.2pt;height:269.95pt;z-index:-251657216;mso-position-horizontal:center;mso-position-horizontal-relative:margin;mso-position-vertical:center;mso-position-vertical-relative:margin" o:allowincell="f">
          <v:imagedata r:id="rId1" o:title="Chaitanya_Bharathi_Institute_of_Technology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FA915" w14:textId="77777777" w:rsidR="008D1B55" w:rsidRDefault="00000000" w:rsidP="008069F3">
    <w:pPr>
      <w:pStyle w:val="Header"/>
      <w:tabs>
        <w:tab w:val="clear" w:pos="4513"/>
        <w:tab w:val="center" w:pos="5670"/>
      </w:tabs>
      <w:spacing w:line="360" w:lineRule="auto"/>
    </w:pPr>
    <w:r>
      <w:rPr>
        <w:noProof/>
      </w:rPr>
      <w:pict w14:anchorId="57B608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021298" o:spid="_x0000_s1032" type="#_x0000_t75" style="position:absolute;margin-left:0;margin-top:0;width:206.2pt;height:269.95pt;z-index:-251656192;mso-position-horizontal:center;mso-position-horizontal-relative:margin;mso-position-vertical:center;mso-position-vertical-relative:margin" o:allowincell="f">
          <v:imagedata r:id="rId1" o:title="Chaitanya_Bharathi_Institute_of_Technology_logo" gain="19661f" blacklevel="22938f"/>
          <w10:wrap anchorx="margin" anchory="margin"/>
        </v:shape>
      </w:pict>
    </w:r>
    <w:r w:rsidR="00100143">
      <w:t>Laboratory Record</w:t>
    </w:r>
    <w:r w:rsidR="008069F3">
      <w:tab/>
    </w:r>
    <w:r w:rsidR="004F4688">
      <w:tab/>
    </w:r>
    <w:r w:rsidR="008069F3">
      <w:t>Roll No</w:t>
    </w:r>
    <w:r w:rsidR="00A932E1">
      <w:t>.</w:t>
    </w:r>
    <w:r w:rsidR="008069F3">
      <w:t>:</w:t>
    </w:r>
    <w:r w:rsidR="006B2157">
      <w:t xml:space="preserve"> </w:t>
    </w:r>
    <w:r w:rsidR="008069F3">
      <w:t>____________________</w:t>
    </w:r>
    <w:r w:rsidR="00183DE5">
      <w:t>_</w:t>
    </w:r>
  </w:p>
  <w:p w14:paraId="396664D8" w14:textId="77777777" w:rsidR="00E30CF9" w:rsidRDefault="00E30CF9" w:rsidP="008D1B55">
    <w:pPr>
      <w:pStyle w:val="Header"/>
      <w:spacing w:line="360" w:lineRule="auto"/>
    </w:pPr>
    <w:r>
      <w:t>of_____________</w:t>
    </w:r>
    <w:r w:rsidR="008D1B55">
      <w:t>_______</w:t>
    </w:r>
    <w:r w:rsidR="00637E21">
      <w:tab/>
    </w:r>
    <w:r w:rsidR="004F4688">
      <w:tab/>
    </w:r>
    <w:r w:rsidR="006B2157">
      <w:t xml:space="preserve">          </w:t>
    </w:r>
    <w:r w:rsidR="00637E21">
      <w:t>Experiment No</w:t>
    </w:r>
    <w:r w:rsidR="006B2157">
      <w:t>.</w:t>
    </w:r>
    <w:r w:rsidR="00637E21">
      <w:t>:</w:t>
    </w:r>
    <w:r w:rsidR="006B2157">
      <w:t xml:space="preserve"> </w:t>
    </w:r>
    <w:r w:rsidR="00637E21">
      <w:t>_____________________</w:t>
    </w:r>
  </w:p>
  <w:p w14:paraId="2837809F" w14:textId="77777777" w:rsidR="00637E21" w:rsidRDefault="00637E21" w:rsidP="008D1B55">
    <w:pPr>
      <w:pStyle w:val="Header"/>
      <w:spacing w:line="360" w:lineRule="auto"/>
    </w:pPr>
    <w:r>
      <w:tab/>
    </w:r>
    <w:r w:rsidR="00626945">
      <w:t xml:space="preserve"> </w:t>
    </w:r>
    <w:r w:rsidR="0037630E">
      <w:t xml:space="preserve">                                                                                                  </w:t>
    </w:r>
    <w:r w:rsidR="004F4688">
      <w:t>Sheet No</w:t>
    </w:r>
    <w:r w:rsidR="006B2157">
      <w:t>.</w:t>
    </w:r>
    <w:r w:rsidR="004F4688">
      <w:t>:</w:t>
    </w:r>
    <w:r w:rsidR="00626945">
      <w:t xml:space="preserve"> </w:t>
    </w:r>
    <w:r w:rsidR="004F4688">
      <w:t>____________________</w:t>
    </w:r>
  </w:p>
  <w:p w14:paraId="744E188B" w14:textId="77777777" w:rsidR="004F4688" w:rsidRDefault="004F4688" w:rsidP="008D1B55">
    <w:pPr>
      <w:pStyle w:val="Header"/>
      <w:spacing w:line="360" w:lineRule="auto"/>
    </w:pPr>
    <w:r>
      <w:tab/>
    </w:r>
    <w:r w:rsidR="00626945">
      <w:t xml:space="preserve">                                                                                                   </w:t>
    </w:r>
    <w:r w:rsidR="000F7056">
      <w:t xml:space="preserve">  </w:t>
    </w:r>
    <w:r w:rsidR="00626945">
      <w:t xml:space="preserve">         </w:t>
    </w:r>
    <w:r>
      <w:t>Date:</w:t>
    </w:r>
    <w:r w:rsidR="00626945">
      <w:t xml:space="preserve"> </w:t>
    </w:r>
    <w:r>
      <w:t>_______________</w:t>
    </w:r>
    <w:r w:rsidR="00183DE5">
      <w:t>______</w:t>
    </w:r>
  </w:p>
  <w:p w14:paraId="731082F4" w14:textId="77777777" w:rsidR="00E30CF9" w:rsidRDefault="00E30CF9">
    <w:pPr>
      <w:pStyle w:val="Header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EBBEC" w14:textId="77777777" w:rsidR="00B437CF" w:rsidRDefault="00000000">
    <w:pPr>
      <w:pStyle w:val="Header"/>
    </w:pPr>
    <w:r>
      <w:rPr>
        <w:noProof/>
      </w:rPr>
      <w:pict w14:anchorId="72307D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3021296" o:spid="_x0000_s1030" type="#_x0000_t75" style="position:absolute;margin-left:0;margin-top:0;width:206.2pt;height:269.95pt;z-index:-251658240;mso-position-horizontal:center;mso-position-horizontal-relative:margin;mso-position-vertical:center;mso-position-vertical-relative:margin" o:allowincell="f">
          <v:imagedata r:id="rId1" o:title="Chaitanya_Bharathi_Institute_of_Technology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382212489">
    <w:abstractNumId w:val="0"/>
  </w:num>
  <w:num w:numId="2" w16cid:durableId="137041645">
    <w:abstractNumId w:val="0"/>
  </w:num>
  <w:num w:numId="3" w16cid:durableId="1007445233">
    <w:abstractNumId w:val="0"/>
  </w:num>
  <w:num w:numId="4" w16cid:durableId="1012338525">
    <w:abstractNumId w:val="0"/>
  </w:num>
  <w:num w:numId="5" w16cid:durableId="169955975">
    <w:abstractNumId w:val="0"/>
  </w:num>
  <w:num w:numId="6" w16cid:durableId="1955941393">
    <w:abstractNumId w:val="0"/>
  </w:num>
  <w:num w:numId="7" w16cid:durableId="2086028925">
    <w:abstractNumId w:val="0"/>
  </w:num>
  <w:num w:numId="8" w16cid:durableId="1051802344">
    <w:abstractNumId w:val="0"/>
  </w:num>
  <w:num w:numId="9" w16cid:durableId="354691562">
    <w:abstractNumId w:val="0"/>
  </w:num>
  <w:num w:numId="10" w16cid:durableId="95128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6A8"/>
    <w:rsid w:val="000565F8"/>
    <w:rsid w:val="0006108F"/>
    <w:rsid w:val="000C072F"/>
    <w:rsid w:val="000F7056"/>
    <w:rsid w:val="00100143"/>
    <w:rsid w:val="00120872"/>
    <w:rsid w:val="00183DE5"/>
    <w:rsid w:val="00197D25"/>
    <w:rsid w:val="001B17D2"/>
    <w:rsid w:val="001C759C"/>
    <w:rsid w:val="001D327B"/>
    <w:rsid w:val="001E7941"/>
    <w:rsid w:val="001F3101"/>
    <w:rsid w:val="002D1926"/>
    <w:rsid w:val="0037630E"/>
    <w:rsid w:val="00383AA8"/>
    <w:rsid w:val="004146F2"/>
    <w:rsid w:val="00486E8D"/>
    <w:rsid w:val="004D4FE6"/>
    <w:rsid w:val="004F4688"/>
    <w:rsid w:val="00527D67"/>
    <w:rsid w:val="005639C8"/>
    <w:rsid w:val="005B32DF"/>
    <w:rsid w:val="005F09B1"/>
    <w:rsid w:val="00625038"/>
    <w:rsid w:val="00626945"/>
    <w:rsid w:val="00637E21"/>
    <w:rsid w:val="006B2157"/>
    <w:rsid w:val="006F0F74"/>
    <w:rsid w:val="006F2802"/>
    <w:rsid w:val="00791B6B"/>
    <w:rsid w:val="007C1CA2"/>
    <w:rsid w:val="007E1A02"/>
    <w:rsid w:val="007F4AD7"/>
    <w:rsid w:val="008069F3"/>
    <w:rsid w:val="0082605F"/>
    <w:rsid w:val="008D1B55"/>
    <w:rsid w:val="00900308"/>
    <w:rsid w:val="00941D2C"/>
    <w:rsid w:val="00942107"/>
    <w:rsid w:val="009577BE"/>
    <w:rsid w:val="009E4593"/>
    <w:rsid w:val="00A34E6E"/>
    <w:rsid w:val="00A4110B"/>
    <w:rsid w:val="00A55E17"/>
    <w:rsid w:val="00A81E01"/>
    <w:rsid w:val="00A932E1"/>
    <w:rsid w:val="00AC1FAF"/>
    <w:rsid w:val="00AF046E"/>
    <w:rsid w:val="00B437CF"/>
    <w:rsid w:val="00BB59D2"/>
    <w:rsid w:val="00C17377"/>
    <w:rsid w:val="00C20045"/>
    <w:rsid w:val="00C2220E"/>
    <w:rsid w:val="00C6589D"/>
    <w:rsid w:val="00C77AE9"/>
    <w:rsid w:val="00CB7804"/>
    <w:rsid w:val="00CD7530"/>
    <w:rsid w:val="00D6013A"/>
    <w:rsid w:val="00DC53EB"/>
    <w:rsid w:val="00DE56A8"/>
    <w:rsid w:val="00E30CF9"/>
    <w:rsid w:val="00E32F79"/>
    <w:rsid w:val="00E41546"/>
    <w:rsid w:val="00ED5A0D"/>
    <w:rsid w:val="00ED7E4C"/>
    <w:rsid w:val="00FB5FAB"/>
    <w:rsid w:val="00FC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2D1C22"/>
  <w15:chartTrackingRefBased/>
  <w15:docId w15:val="{E699A1F3-6F58-4A7E-8B07-4A96F2813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2DF"/>
  </w:style>
  <w:style w:type="paragraph" w:styleId="Heading1">
    <w:name w:val="heading 1"/>
    <w:basedOn w:val="Normal"/>
    <w:next w:val="Normal"/>
    <w:link w:val="Heading1Char"/>
    <w:uiPriority w:val="9"/>
    <w:qFormat/>
    <w:rsid w:val="00941D2C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D2C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D2C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D2C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D2C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18181A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D2C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8181A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D2C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D2C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D2C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D2C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D2C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D2C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D2C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D2C"/>
    <w:rPr>
      <w:rFonts w:asciiTheme="majorHAnsi" w:eastAsiaTheme="majorEastAsia" w:hAnsiTheme="majorHAnsi" w:cstheme="majorBidi"/>
      <w:color w:val="18181A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D2C"/>
    <w:rPr>
      <w:rFonts w:asciiTheme="majorHAnsi" w:eastAsiaTheme="majorEastAsia" w:hAnsiTheme="majorHAnsi" w:cstheme="majorBidi"/>
      <w:i/>
      <w:iCs/>
      <w:color w:val="18181A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D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D2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D2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41D2C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D2C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D2C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941D2C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941D2C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41D2C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A41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D2C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D2C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D2C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941D2C"/>
    <w:rPr>
      <w:b/>
      <w:bCs/>
      <w:smallCaps/>
      <w:u w:val="single"/>
    </w:rPr>
  </w:style>
  <w:style w:type="paragraph" w:styleId="Header">
    <w:name w:val="header"/>
    <w:basedOn w:val="Normal"/>
    <w:link w:val="HeaderChar"/>
    <w:uiPriority w:val="99"/>
    <w:unhideWhenUsed/>
    <w:rsid w:val="001001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0143"/>
  </w:style>
  <w:style w:type="paragraph" w:styleId="Footer">
    <w:name w:val="footer"/>
    <w:basedOn w:val="Normal"/>
    <w:link w:val="FooterChar"/>
    <w:uiPriority w:val="99"/>
    <w:unhideWhenUsed/>
    <w:rsid w:val="001001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0143"/>
  </w:style>
  <w:style w:type="paragraph" w:styleId="Caption">
    <w:name w:val="caption"/>
    <w:basedOn w:val="Normal"/>
    <w:next w:val="Normal"/>
    <w:uiPriority w:val="35"/>
    <w:semiHidden/>
    <w:unhideWhenUsed/>
    <w:qFormat/>
    <w:rsid w:val="00941D2C"/>
    <w:pPr>
      <w:spacing w:after="200" w:line="240" w:lineRule="auto"/>
    </w:pPr>
    <w:rPr>
      <w:i/>
      <w:iCs/>
      <w:color w:val="212123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941D2C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941D2C"/>
    <w:rPr>
      <w:i/>
      <w:iCs/>
      <w:color w:val="auto"/>
    </w:rPr>
  </w:style>
  <w:style w:type="paragraph" w:styleId="NoSpacing">
    <w:name w:val="No Spacing"/>
    <w:uiPriority w:val="1"/>
    <w:qFormat/>
    <w:rsid w:val="00941D2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41D2C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941D2C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941D2C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41D2C"/>
    <w:pPr>
      <w:outlineLvl w:val="9"/>
    </w:pPr>
  </w:style>
  <w:style w:type="character" w:styleId="LineNumber">
    <w:name w:val="line number"/>
    <w:basedOn w:val="DefaultParagraphFont"/>
    <w:uiPriority w:val="99"/>
    <w:semiHidden/>
    <w:unhideWhenUsed/>
    <w:rsid w:val="00941D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bit\template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Slate">
  <a:themeElements>
    <a:clrScheme name="Slate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Slate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lat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66F55D-48F4-4688-AE38-C5FEFE08C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2</TotalTime>
  <Pages>5</Pages>
  <Words>955</Words>
  <Characters>5447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</dc:creator>
  <cp:keywords/>
  <dc:description/>
  <cp:lastModifiedBy>Shashi Preetham</cp:lastModifiedBy>
  <cp:revision>2</cp:revision>
  <cp:lastPrinted>2026-04-06T04:41:00Z</cp:lastPrinted>
  <dcterms:created xsi:type="dcterms:W3CDTF">2026-08-12T17:51:00Z</dcterms:created>
  <dcterms:modified xsi:type="dcterms:W3CDTF">2026-08-12T17:51:00Z</dcterms:modified>
</cp:coreProperties>
</file>